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1B02" w:rsidRDefault="00864148">
      <w:r>
        <w:rPr>
          <w:noProof/>
        </w:rPr>
        <w:drawing>
          <wp:inline distT="0" distB="0" distL="0" distR="0" wp14:anchorId="380EAFF9" wp14:editId="2681AB04">
            <wp:extent cx="9062720" cy="4298176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0641" t="8837" r="5761" b="17659"/>
                    <a:stretch/>
                  </pic:blipFill>
                  <pic:spPr bwMode="auto">
                    <a:xfrm>
                      <a:off x="0" y="0"/>
                      <a:ext cx="9065103" cy="429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1B02" w:rsidSect="0086414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148"/>
    <w:rsid w:val="000253D2"/>
    <w:rsid w:val="00131B02"/>
    <w:rsid w:val="00864148"/>
    <w:rsid w:val="0098738B"/>
    <w:rsid w:val="00A6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1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1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4BB40CD0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E Boenigk</dc:creator>
  <cp:lastModifiedBy>Rachel E Boenigk</cp:lastModifiedBy>
  <cp:revision>1</cp:revision>
  <dcterms:created xsi:type="dcterms:W3CDTF">2013-05-16T13:00:00Z</dcterms:created>
  <dcterms:modified xsi:type="dcterms:W3CDTF">2013-05-16T13:02:00Z</dcterms:modified>
</cp:coreProperties>
</file>