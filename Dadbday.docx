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36DB" w:rsidRDefault="001A2C76">
      <w:r>
        <w:rPr>
          <w:noProof/>
        </w:rPr>
        <w:drawing>
          <wp:inline distT="0" distB="0" distL="0" distR="0" wp14:anchorId="01EAB585" wp14:editId="244250BD">
            <wp:extent cx="8016240" cy="4208926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36004" b="47495"/>
                    <a:stretch/>
                  </pic:blipFill>
                  <pic:spPr bwMode="auto">
                    <a:xfrm>
                      <a:off x="0" y="0"/>
                      <a:ext cx="8020073" cy="4210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36DB" w:rsidSect="001A2C7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2C76"/>
    <w:rsid w:val="000253D2"/>
    <w:rsid w:val="001936DB"/>
    <w:rsid w:val="001A2C76"/>
    <w:rsid w:val="0098738B"/>
    <w:rsid w:val="00A94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2C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C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2C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C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4D44A030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 E Boenigk</dc:creator>
  <cp:lastModifiedBy>Rachel E Boenigk</cp:lastModifiedBy>
  <cp:revision>1</cp:revision>
  <dcterms:created xsi:type="dcterms:W3CDTF">2012-12-10T22:18:00Z</dcterms:created>
  <dcterms:modified xsi:type="dcterms:W3CDTF">2012-12-10T22:19:00Z</dcterms:modified>
</cp:coreProperties>
</file>